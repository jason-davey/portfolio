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00F6" w14:textId="77777777" w:rsidR="00B34029" w:rsidRDefault="00B34029">
      <w:pPr>
        <w:pStyle w:val="Body"/>
      </w:pPr>
    </w:p>
    <w:p w14:paraId="205ECB97" w14:textId="77777777" w:rsidR="00B34029" w:rsidRDefault="00B34029">
      <w:pPr>
        <w:pStyle w:val="Body"/>
      </w:pPr>
    </w:p>
    <w:p w14:paraId="2D65E835" w14:textId="77777777" w:rsidR="00B34029" w:rsidRDefault="00B34029">
      <w:pPr>
        <w:pStyle w:val="Body"/>
      </w:pPr>
    </w:p>
    <w:p w14:paraId="3989FD84" w14:textId="56C617A8" w:rsidR="00B34029" w:rsidRDefault="00000000">
      <w:pPr>
        <w:pStyle w:val="Free-Form"/>
        <w:spacing w:line="288" w:lineRule="auto"/>
        <w:outlineLvl w:val="0"/>
        <w:rPr>
          <w:caps/>
          <w:color w:val="E94858"/>
          <w:spacing w:val="4"/>
          <w:sz w:val="22"/>
          <w:szCs w:val="22"/>
        </w:rPr>
      </w:pPr>
      <w:r>
        <w:rPr>
          <w:caps/>
          <w:color w:val="E94858"/>
          <w:spacing w:val="4"/>
          <w:sz w:val="22"/>
          <w:szCs w:val="22"/>
        </w:rPr>
        <w:t>REF:</w:t>
      </w:r>
      <w:r>
        <w:rPr>
          <w:caps/>
          <w:color w:val="E94858"/>
          <w:spacing w:val="4"/>
          <w:sz w:val="22"/>
          <w:szCs w:val="22"/>
        </w:rPr>
        <w:br/>
      </w:r>
      <w:r w:rsidR="00E57174" w:rsidRPr="00E57174">
        <w:rPr>
          <w:caps/>
          <w:color w:val="E94858"/>
          <w:spacing w:val="4"/>
          <w:sz w:val="22"/>
          <w:szCs w:val="22"/>
        </w:rPr>
        <w:t>Conversational Design Consultant availability</w:t>
      </w:r>
    </w:p>
    <w:p w14:paraId="1B072236" w14:textId="77777777" w:rsidR="00B34029" w:rsidRDefault="00B34029">
      <w:pPr>
        <w:pStyle w:val="Body"/>
      </w:pPr>
    </w:p>
    <w:p w14:paraId="04CE5554" w14:textId="7487F95F" w:rsidR="001632E3" w:rsidRPr="001632E3" w:rsidRDefault="00000000" w:rsidP="00824CFF">
      <w:pPr>
        <w:pStyle w:val="Body"/>
        <w:rPr>
          <w:noProof/>
          <w:sz w:val="18"/>
          <w:szCs w:val="18"/>
        </w:rPr>
      </w:pP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5CD47DA0" wp14:editId="1F76A893">
            <wp:simplePos x="0" y="0"/>
            <wp:positionH relativeFrom="page">
              <wp:posOffset>616862</wp:posOffset>
            </wp:positionH>
            <wp:positionV relativeFrom="page">
              <wp:posOffset>223520</wp:posOffset>
            </wp:positionV>
            <wp:extent cx="608846" cy="608846"/>
            <wp:effectExtent l="0" t="0" r="0" b="0"/>
            <wp:wrapThrough wrapText="bothSides" distL="152400" distR="152400">
              <wp:wrapPolygon edited="1">
                <wp:start x="376" y="186"/>
                <wp:lineTo x="376" y="566"/>
                <wp:lineTo x="-4" y="2256"/>
                <wp:lineTo x="2249" y="2073"/>
                <wp:lineTo x="4501" y="3199"/>
                <wp:lineTo x="5628" y="5255"/>
                <wp:lineTo x="4501" y="5684"/>
                <wp:lineTo x="4501" y="9014"/>
                <wp:lineTo x="5445" y="9014"/>
                <wp:lineTo x="5825" y="9760"/>
                <wp:lineTo x="4882" y="10323"/>
                <wp:lineTo x="4501" y="9014"/>
                <wp:lineTo x="4501" y="5684"/>
                <wp:lineTo x="193" y="7324"/>
                <wp:lineTo x="-4" y="20095"/>
                <wp:lineTo x="3572" y="21418"/>
                <wp:lineTo x="3755" y="16336"/>
                <wp:lineTo x="4135" y="16533"/>
                <wp:lineTo x="7895" y="16716"/>
                <wp:lineTo x="8078" y="13336"/>
                <wp:lineTo x="10147" y="12590"/>
                <wp:lineTo x="8824" y="9760"/>
                <wp:lineTo x="6951" y="3945"/>
                <wp:lineTo x="4135" y="1129"/>
                <wp:lineTo x="376" y="566"/>
                <wp:lineTo x="376" y="186"/>
                <wp:lineTo x="10330" y="186"/>
                <wp:lineTo x="10147" y="369"/>
                <wp:lineTo x="11837" y="2636"/>
                <wp:lineTo x="7895" y="2819"/>
                <wp:lineTo x="7895" y="3565"/>
                <wp:lineTo x="12020" y="3565"/>
                <wp:lineTo x="10513" y="5072"/>
                <wp:lineTo x="10330" y="6198"/>
                <wp:lineTo x="13710" y="3382"/>
                <wp:lineTo x="10330" y="186"/>
                <wp:lineTo x="18976" y="186"/>
                <wp:lineTo x="18976" y="566"/>
                <wp:lineTo x="17469" y="1129"/>
                <wp:lineTo x="15962" y="2636"/>
                <wp:lineTo x="15962" y="9014"/>
                <wp:lineTo x="16906" y="9014"/>
                <wp:lineTo x="17089" y="10140"/>
                <wp:lineTo x="15962" y="10140"/>
                <wp:lineTo x="15962" y="9014"/>
                <wp:lineTo x="15962" y="2636"/>
                <wp:lineTo x="14653" y="3945"/>
                <wp:lineTo x="13710" y="8071"/>
                <wp:lineTo x="11837" y="11084"/>
                <wp:lineTo x="11640" y="12773"/>
                <wp:lineTo x="13710" y="13336"/>
                <wp:lineTo x="13527" y="16533"/>
                <wp:lineTo x="14090" y="16716"/>
                <wp:lineTo x="17469" y="16336"/>
                <wp:lineTo x="17849" y="21418"/>
                <wp:lineTo x="21594" y="20292"/>
                <wp:lineTo x="21594" y="749"/>
                <wp:lineTo x="18976" y="566"/>
                <wp:lineTo x="18976" y="186"/>
                <wp:lineTo x="376" y="186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phone-retina-icon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846" cy="608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304800" distB="304800" distL="304800" distR="304800" simplePos="0" relativeHeight="251662336" behindDoc="0" locked="0" layoutInCell="1" allowOverlap="1" wp14:anchorId="777C04F3" wp14:editId="6BD6C5C0">
                <wp:simplePos x="0" y="0"/>
                <wp:positionH relativeFrom="page">
                  <wp:posOffset>5207000</wp:posOffset>
                </wp:positionH>
                <wp:positionV relativeFrom="page">
                  <wp:posOffset>266700</wp:posOffset>
                </wp:positionV>
                <wp:extent cx="1892300" cy="2654300"/>
                <wp:effectExtent l="0" t="0" r="0" b="0"/>
                <wp:wrapSquare wrapText="left" distT="304800" distB="304800" distL="304800" distR="30480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654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E5D9ECF" w14:textId="77777777" w:rsidR="00B34029" w:rsidRDefault="00000000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Style w:val="Blue"/>
                                <w:rFonts w:ascii="Helvetica Neue Medium" w:eastAsia="Helvetica Neue Medium" w:hAnsi="Helvetica Neue Medium" w:cs="Helvetica Neue Medium"/>
                                <w:color w:val="E94858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+61 412 659 697</w:t>
                            </w:r>
                          </w:p>
                          <w:p w14:paraId="68A261E2" w14:textId="77777777" w:rsidR="00B34029" w:rsidRDefault="00000000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Style w:val="Blue"/>
                                <w:rFonts w:ascii="Helvetica Neue Medium" w:eastAsia="Helvetica Neue Medium" w:hAnsi="Helvetica Neue Medium" w:cs="Helvetica Neue Medium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jasdavey@gmail.com</w:t>
                            </w:r>
                          </w:p>
                          <w:p w14:paraId="38921084" w14:textId="77777777" w:rsidR="00B34029" w:rsidRDefault="00B34029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Fonts w:ascii="Helvetica Neue Medium" w:eastAsia="Helvetica Neue Medium" w:hAnsi="Helvetica Neue Medium" w:cs="Helvetica Neue Medium"/>
                                <w:color w:val="5F5F5F"/>
                              </w:rPr>
                            </w:pPr>
                          </w:p>
                          <w:p w14:paraId="7C4B02DB" w14:textId="685C0201" w:rsidR="00B34029" w:rsidRDefault="00204252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  <w:rPr>
                                <w:rFonts w:ascii="Helvetica Neue Medium" w:hAnsi="Helvetica Neue Medium"/>
                                <w:color w:val="5F5F5F"/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31 Station Street,</w:t>
                            </w:r>
                          </w:p>
                          <w:p w14:paraId="3CA9DED7" w14:textId="617804BB" w:rsidR="00204252" w:rsidRDefault="00204252">
                            <w:pPr>
                              <w:pStyle w:val="Free-Form"/>
                              <w:tabs>
                                <w:tab w:val="right" w:pos="9020"/>
                              </w:tabs>
                              <w:spacing w:line="288" w:lineRule="auto"/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Mullumbimby, 2482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C04F3" id="_x0000_s1028" type="#_x0000_t202" style="position:absolute;margin-left:410pt;margin-top:21pt;width:149pt;height:209pt;z-index:251662336;visibility:visible;mso-wrap-style:square;mso-wrap-distance-left:24pt;mso-wrap-distance-top:24pt;mso-wrap-distance-right:24pt;mso-wrap-distance-bottom:24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" filled="f" stroked="f" strokeweight="1pt">
                <v:stroke miterlimit="4"/>
                <v:textbox inset="0,0,0,0">
                  <w:txbxContent>
                    <w:p w14:paraId="7E5D9ECF" w14:textId="77777777" w:rsidR="00B34029" w:rsidRDefault="00000000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Style w:val="Blue"/>
                          <w:rFonts w:ascii="Helvetica Neue Medium" w:eastAsia="Helvetica Neue Medium" w:hAnsi="Helvetica Neue Medium" w:cs="Helvetica Neue Medium"/>
                          <w:color w:val="E94858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+61 412 659 697</w:t>
                      </w:r>
                    </w:p>
                    <w:p w14:paraId="68A261E2" w14:textId="77777777" w:rsidR="00B34029" w:rsidRDefault="00000000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Style w:val="Blue"/>
                          <w:rFonts w:ascii="Helvetica Neue Medium" w:eastAsia="Helvetica Neue Medium" w:hAnsi="Helvetica Neue Medium" w:cs="Helvetica Neue Medium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jasdavey@gmail.com</w:t>
                      </w:r>
                    </w:p>
                    <w:p w14:paraId="38921084" w14:textId="77777777" w:rsidR="00B34029" w:rsidRDefault="00B34029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Fonts w:ascii="Helvetica Neue Medium" w:eastAsia="Helvetica Neue Medium" w:hAnsi="Helvetica Neue Medium" w:cs="Helvetica Neue Medium"/>
                          <w:color w:val="5F5F5F"/>
                        </w:rPr>
                      </w:pPr>
                    </w:p>
                    <w:p w14:paraId="7C4B02DB" w14:textId="685C0201" w:rsidR="00B34029" w:rsidRDefault="00204252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  <w:rPr>
                          <w:rFonts w:ascii="Helvetica Neue Medium" w:hAnsi="Helvetica Neue Medium"/>
                          <w:color w:val="5F5F5F"/>
                        </w:rPr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31 Station Street,</w:t>
                      </w:r>
                    </w:p>
                    <w:p w14:paraId="3CA9DED7" w14:textId="617804BB" w:rsidR="00204252" w:rsidRDefault="00204252">
                      <w:pPr>
                        <w:pStyle w:val="Free-Form"/>
                        <w:tabs>
                          <w:tab w:val="right" w:pos="9020"/>
                        </w:tabs>
                        <w:spacing w:line="288" w:lineRule="auto"/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Mullumbimby, 2482</w:t>
                      </w:r>
                    </w:p>
                  </w:txbxContent>
                </v:textbox>
                <w10:wrap type="square" side="left" anchorx="page" anchory="page"/>
              </v:shape>
            </w:pict>
          </mc:Fallback>
        </mc:AlternateContent>
      </w:r>
      <w:r w:rsidR="00824CFF">
        <w:rPr>
          <w:noProof/>
        </w:rPr>
        <w:t>D</w:t>
      </w:r>
      <w:r w:rsidR="00824CFF" w:rsidRPr="001632E3">
        <w:rPr>
          <w:noProof/>
          <w:sz w:val="18"/>
          <w:szCs w:val="18"/>
        </w:rPr>
        <w:t xml:space="preserve">ear </w:t>
      </w:r>
      <w:r w:rsidR="00E57174">
        <w:rPr>
          <w:noProof/>
          <w:sz w:val="18"/>
          <w:szCs w:val="18"/>
        </w:rPr>
        <w:t>NAB Hiring Team,</w:t>
      </w:r>
    </w:p>
    <w:p w14:paraId="1DB347F1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</w:p>
    <w:p w14:paraId="0B5F8DB6" w14:textId="205A3F06" w:rsidR="00E57174" w:rsidRPr="00E57174" w:rsidRDefault="00E57174" w:rsidP="00E57174">
      <w:pPr>
        <w:pStyle w:val="Body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I'm applying for the Conversational Design Consultant role (Linkedin: https://oncl.co/GA0nQn), but instead of a traditional cover letter, I’ve built an interactive demonstration:</w:t>
      </w:r>
    </w:p>
    <w:p w14:paraId="6BCC3583" w14:textId="77777777" w:rsidR="00E57174" w:rsidRPr="00E57174" w:rsidRDefault="00E57174" w:rsidP="00E57174">
      <w:pPr>
        <w:pStyle w:val="Body"/>
        <w:rPr>
          <w:noProof/>
          <w:sz w:val="18"/>
          <w:szCs w:val="18"/>
        </w:rPr>
      </w:pPr>
    </w:p>
    <w:p w14:paraId="3EA4A007" w14:textId="18CD3AC0" w:rsidR="00E57174" w:rsidRPr="00E57174" w:rsidRDefault="00E57174" w:rsidP="00E57174">
      <w:pPr>
        <w:pStyle w:val="Body"/>
        <w:rPr>
          <w:noProof/>
          <w:sz w:val="18"/>
          <w:szCs w:val="18"/>
        </w:rPr>
      </w:pPr>
      <w:r w:rsidRPr="00E57174">
        <w:rPr>
          <w:rFonts w:ascii="Apple Color Emoji" w:hAnsi="Apple Color Emoji" w:cs="Apple Color Emoji"/>
          <w:noProof/>
          <w:sz w:val="18"/>
          <w:szCs w:val="18"/>
        </w:rPr>
        <w:t>👉</w:t>
      </w:r>
      <w:r w:rsidRPr="00E57174">
        <w:rPr>
          <w:noProof/>
          <w:sz w:val="18"/>
          <w:szCs w:val="18"/>
        </w:rPr>
        <w:t xml:space="preserve"> </w:t>
      </w:r>
      <w:hyperlink r:id="rId8" w:history="1">
        <w:r w:rsidRPr="00C700B4">
          <w:rPr>
            <w:rStyle w:val="Hyperlink"/>
            <w:noProof/>
            <w:sz w:val="18"/>
            <w:szCs w:val="18"/>
          </w:rPr>
          <w:t>https://v0-nab-homepage-replica.vercel.app/</w:t>
        </w:r>
      </w:hyperlink>
      <w:r>
        <w:rPr>
          <w:noProof/>
          <w:sz w:val="18"/>
          <w:szCs w:val="18"/>
        </w:rPr>
        <w:t xml:space="preserve"> </w:t>
      </w:r>
      <w:r w:rsidRPr="00E57174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 </w:t>
      </w:r>
    </w:p>
    <w:p w14:paraId="4C9C1059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66168177" w14:textId="77777777" w:rsid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1A2BFE13" w14:textId="145398B8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What you'll find (in 3-5 minutes):</w:t>
      </w:r>
    </w:p>
    <w:p w14:paraId="24BEED48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4BA1967B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• Virtual HR Assistant built in Voiceflow demonstrating multi-turn conversation</w:t>
      </w:r>
    </w:p>
    <w:p w14:paraId="1116D6C9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343A984A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 xml:space="preserve">  design and context awareness</w:t>
      </w:r>
    </w:p>
    <w:p w14:paraId="46F11C5C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2AD9C838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• Strategic analysis of NAB's virtual assistant with competitive insights and</w:t>
      </w:r>
    </w:p>
    <w:p w14:paraId="7FE2DB2A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3CFEDDC2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 xml:space="preserve">  transformation roadmap  </w:t>
      </w:r>
    </w:p>
    <w:p w14:paraId="188E2CED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215E4496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• Examples from my work with Security Bank Philippines and Westpac's virtual</w:t>
      </w:r>
    </w:p>
    <w:p w14:paraId="3879E2B8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36FB7779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 xml:space="preserve">  assistant programs</w:t>
      </w:r>
    </w:p>
    <w:p w14:paraId="297B8779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0308FBDC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0AB2E4AB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The chatbot answers questions about my background and can deliver the full</w:t>
      </w:r>
    </w:p>
    <w:p w14:paraId="0BFB1B04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3B4816FA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strategic analysis—demonstrating the conversational design principles I'd apply</w:t>
      </w:r>
    </w:p>
    <w:p w14:paraId="57A637AF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1EB316BC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to enhancing NAB's containment rates and customer experience.</w:t>
      </w:r>
    </w:p>
    <w:p w14:paraId="45AD09F7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1A641A2E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0D4D1B33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I believe showing is more valuable than telling for this role. I am available at</w:t>
      </w:r>
    </w:p>
    <w:p w14:paraId="621927C0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7A16E1BD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your convenience to discuss how my experience could accelerate NAB's virtual</w:t>
      </w:r>
    </w:p>
    <w:p w14:paraId="5ADF0C90" w14:textId="77777777" w:rsidR="00E57174" w:rsidRPr="00E57174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</w:p>
    <w:p w14:paraId="62287CC3" w14:textId="39F1E8B9" w:rsidR="00824CFF" w:rsidRDefault="00E57174" w:rsidP="00E57174">
      <w:pPr>
        <w:pStyle w:val="Body"/>
        <w:spacing w:line="200" w:lineRule="exact"/>
        <w:rPr>
          <w:noProof/>
          <w:sz w:val="18"/>
          <w:szCs w:val="18"/>
        </w:rPr>
      </w:pPr>
      <w:r w:rsidRPr="00E57174">
        <w:rPr>
          <w:noProof/>
          <w:sz w:val="18"/>
          <w:szCs w:val="18"/>
        </w:rPr>
        <w:t>assistant evolution.</w:t>
      </w:r>
    </w:p>
    <w:p w14:paraId="2F71D36B" w14:textId="77777777" w:rsidR="00E57174" w:rsidRDefault="00E57174" w:rsidP="00E57174">
      <w:pPr>
        <w:pStyle w:val="Body"/>
        <w:rPr>
          <w:noProof/>
          <w:sz w:val="18"/>
          <w:szCs w:val="18"/>
        </w:rPr>
      </w:pPr>
    </w:p>
    <w:p w14:paraId="73B40428" w14:textId="77777777" w:rsidR="00E57174" w:rsidRPr="001632E3" w:rsidRDefault="00E57174" w:rsidP="00E57174">
      <w:pPr>
        <w:pStyle w:val="Body"/>
        <w:rPr>
          <w:noProof/>
          <w:sz w:val="18"/>
          <w:szCs w:val="18"/>
        </w:rPr>
      </w:pPr>
    </w:p>
    <w:p w14:paraId="46473E00" w14:textId="77777777" w:rsidR="00824CFF" w:rsidRPr="001632E3" w:rsidRDefault="00824CFF" w:rsidP="00824CFF">
      <w:pPr>
        <w:pStyle w:val="Body"/>
        <w:rPr>
          <w:noProof/>
          <w:sz w:val="18"/>
          <w:szCs w:val="18"/>
        </w:rPr>
      </w:pPr>
      <w:r w:rsidRPr="001632E3">
        <w:rPr>
          <w:noProof/>
          <w:sz w:val="18"/>
          <w:szCs w:val="18"/>
        </w:rPr>
        <w:t>Warm regards,</w:t>
      </w:r>
    </w:p>
    <w:p w14:paraId="010DB9FB" w14:textId="238F2B6D" w:rsidR="001811B4" w:rsidRPr="001632E3" w:rsidRDefault="00824CFF">
      <w:pPr>
        <w:pStyle w:val="Body"/>
        <w:rPr>
          <w:sz w:val="18"/>
          <w:szCs w:val="18"/>
          <w:lang w:val="en-US"/>
        </w:rPr>
      </w:pPr>
      <w:r w:rsidRPr="001632E3">
        <w:rPr>
          <w:noProof/>
          <w:sz w:val="18"/>
          <w:szCs w:val="18"/>
        </w:rPr>
        <w:t>Jason Davey</w:t>
      </w:r>
    </w:p>
    <w:p w14:paraId="7154EE4E" w14:textId="7E16AB29" w:rsidR="001811B4" w:rsidRDefault="001811B4">
      <w:pPr>
        <w:pStyle w:val="Body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B1303E" wp14:editId="125D1D0D">
            <wp:extent cx="1220311" cy="1011677"/>
            <wp:effectExtent l="0" t="0" r="0" b="4445"/>
            <wp:docPr id="13954258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5876" name="Graphic 13954258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191" cy="10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F6F3" w14:textId="64B852BB" w:rsidR="00B34029" w:rsidRDefault="00B34029">
      <w:pPr>
        <w:pStyle w:val="Body"/>
      </w:pPr>
    </w:p>
    <w:sectPr w:rsidR="00B34029">
      <w:headerReference w:type="default" r:id="rId11"/>
      <w:footerReference w:type="default" r:id="rId12"/>
      <w:pgSz w:w="11900" w:h="16840"/>
      <w:pgMar w:top="2160" w:right="720" w:bottom="1440" w:left="3874" w:header="72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DA58C" w14:textId="77777777" w:rsidR="00DA4782" w:rsidRDefault="00DA4782">
      <w:r>
        <w:separator/>
      </w:r>
    </w:p>
  </w:endnote>
  <w:endnote w:type="continuationSeparator" w:id="0">
    <w:p w14:paraId="4D684B5F" w14:textId="77777777" w:rsidR="00DA4782" w:rsidRDefault="00DA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A314" w14:textId="77777777" w:rsidR="00B34029" w:rsidRDefault="00B340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CB10" w14:textId="77777777" w:rsidR="00DA4782" w:rsidRDefault="00DA4782">
      <w:r>
        <w:separator/>
      </w:r>
    </w:p>
  </w:footnote>
  <w:footnote w:type="continuationSeparator" w:id="0">
    <w:p w14:paraId="53B78D36" w14:textId="77777777" w:rsidR="00DA4782" w:rsidRDefault="00DA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2267" w14:textId="77777777" w:rsidR="00B34029" w:rsidRDefault="00B340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01D"/>
    <w:multiLevelType w:val="hybridMultilevel"/>
    <w:tmpl w:val="FF260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70886"/>
    <w:multiLevelType w:val="hybridMultilevel"/>
    <w:tmpl w:val="5F8856E8"/>
    <w:styleLink w:val="Bullet"/>
    <w:lvl w:ilvl="0" w:tplc="64E03D66">
      <w:start w:val="1"/>
      <w:numFmt w:val="bullet"/>
      <w:lvlText w:val="•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40134E">
      <w:start w:val="1"/>
      <w:numFmt w:val="bullet"/>
      <w:lvlText w:val="•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F2B46C">
      <w:start w:val="1"/>
      <w:numFmt w:val="bullet"/>
      <w:lvlText w:val="•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3E8E46">
      <w:start w:val="1"/>
      <w:numFmt w:val="bullet"/>
      <w:lvlText w:val="•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F62532">
      <w:start w:val="1"/>
      <w:numFmt w:val="bullet"/>
      <w:lvlText w:val="•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5855AE">
      <w:start w:val="1"/>
      <w:numFmt w:val="bullet"/>
      <w:lvlText w:val="•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F07FEA">
      <w:start w:val="1"/>
      <w:numFmt w:val="bullet"/>
      <w:lvlText w:val="•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743BCE">
      <w:start w:val="1"/>
      <w:numFmt w:val="bullet"/>
      <w:lvlText w:val="•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FCB1F4">
      <w:start w:val="1"/>
      <w:numFmt w:val="bullet"/>
      <w:lvlText w:val="•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7620C2F"/>
    <w:multiLevelType w:val="hybridMultilevel"/>
    <w:tmpl w:val="5686BC1E"/>
    <w:lvl w:ilvl="0" w:tplc="60FE64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00CB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C627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DE08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568F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720F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A223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D4B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EA4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0773C"/>
    <w:multiLevelType w:val="hybridMultilevel"/>
    <w:tmpl w:val="5F8856E8"/>
    <w:numStyleLink w:val="Bullet"/>
  </w:abstractNum>
  <w:num w:numId="1" w16cid:durableId="1757365674">
    <w:abstractNumId w:val="1"/>
  </w:num>
  <w:num w:numId="2" w16cid:durableId="1523588615">
    <w:abstractNumId w:val="3"/>
  </w:num>
  <w:num w:numId="3" w16cid:durableId="1750613159">
    <w:abstractNumId w:val="0"/>
  </w:num>
  <w:num w:numId="4" w16cid:durableId="154752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29"/>
    <w:rsid w:val="000A10F3"/>
    <w:rsid w:val="001632E3"/>
    <w:rsid w:val="001811B4"/>
    <w:rsid w:val="001C7F8C"/>
    <w:rsid w:val="00204252"/>
    <w:rsid w:val="002B7BFD"/>
    <w:rsid w:val="00353466"/>
    <w:rsid w:val="006839A6"/>
    <w:rsid w:val="006B53D0"/>
    <w:rsid w:val="00824CFF"/>
    <w:rsid w:val="0083370F"/>
    <w:rsid w:val="00982AF9"/>
    <w:rsid w:val="00AD65FD"/>
    <w:rsid w:val="00B34029"/>
    <w:rsid w:val="00B4354D"/>
    <w:rsid w:val="00D65897"/>
    <w:rsid w:val="00DA4782"/>
    <w:rsid w:val="00DB5CD8"/>
    <w:rsid w:val="00DC0C5B"/>
    <w:rsid w:val="00E57174"/>
    <w:rsid w:val="00F0295D"/>
    <w:rsid w:val="00F26292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FCA0"/>
  <w15:docId w15:val="{45C52818-2A3E-FE4D-BCA1-F3A13879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line="288" w:lineRule="auto"/>
    </w:pPr>
    <w:rPr>
      <w:rFonts w:ascii="Helvetica Neue" w:hAnsi="Helvetica Neue" w:cs="Arial Unicode MS"/>
      <w:color w:val="000000"/>
    </w:rPr>
  </w:style>
  <w:style w:type="paragraph" w:customStyle="1" w:styleId="Free-Form">
    <w:name w:val="Free-Form"/>
    <w:rPr>
      <w:rFonts w:ascii="Helvetica Neue" w:hAnsi="Helvetica Neue" w:cs="Arial Unicode MS"/>
      <w:color w:val="000000"/>
      <w:lang w:val="en-US"/>
    </w:rPr>
  </w:style>
  <w:style w:type="character" w:customStyle="1" w:styleId="Hyperlink0">
    <w:name w:val="Hyperlink.0"/>
    <w:basedOn w:val="Hyperlink"/>
    <w:rPr>
      <w:u w:val="single"/>
    </w:rPr>
  </w:style>
  <w:style w:type="character" w:customStyle="1" w:styleId="Blue">
    <w:name w:val="Blue"/>
    <w:rPr>
      <w:color w:val="357CA2"/>
      <w:lang w:val="en-US"/>
    </w:rPr>
  </w:style>
  <w:style w:type="numbering" w:customStyle="1" w:styleId="Bullet">
    <w:name w:val="Bullet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DB5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1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9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9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0-nab-homepage-replica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sv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1_BoldType_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255805"/>
            <a:lumOff val="-1900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232323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NAB-Conversation-Design-Consultant_CoverLetter_3Nov2025.docx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Davey</cp:lastModifiedBy>
  <cp:revision>2</cp:revision>
  <dcterms:created xsi:type="dcterms:W3CDTF">2025-11-02T23:05:00Z</dcterms:created>
  <dcterms:modified xsi:type="dcterms:W3CDTF">2025-11-02T23:05:00Z</dcterms:modified>
</cp:coreProperties>
</file>