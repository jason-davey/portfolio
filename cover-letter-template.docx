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Body"/>
        <w:rPr/>
      </w:pPr>
      <w:r>
        <w:rPr/>
      </w:r>
    </w:p>
    <w:p>
      <w:pPr>
        <w:pStyle w:val="Free-Form"/>
        <w:numPr>
          <w:ilvl w:val="0"/>
          <w:numId w:val="0"/>
        </w:numPr>
        <w:spacing w:lineRule="auto" w:line="288"/>
        <w:outlineLvl w:val="0"/>
        <w:rPr>
          <w:caps/>
          <w:color w:val="E94858"/>
          <w:spacing w:val="4"/>
          <w:sz w:val="22"/>
          <w:szCs w:val="22"/>
        </w:rPr>
      </w:pPr>
      <w:r>
        <w:rPr>
          <w:caps/>
          <w:color w:val="E94858"/>
          <w:spacing w:val="4"/>
          <w:sz w:val="22"/>
          <w:szCs w:val="22"/>
        </w:rPr>
        <w:t>REF:</w:t>
        <w:br/>
        <w:t xml:space="preserve">OPPORTUNITY / JOB ROLE </w:t>
      </w:r>
    </w:p>
    <w:p>
      <w:pPr>
        <w:pStyle w:val="Body"/>
        <w:rPr>
          <w:caps/>
          <w:color w:val="E94858"/>
          <w:spacing w:val="4"/>
          <w:sz w:val="22"/>
          <w:szCs w:val="22"/>
        </w:rPr>
      </w:pPr>
      <w:r>
        <w:rPr>
          <w:caps/>
          <w:color w:val="E94858"/>
          <w:spacing w:val="4"/>
          <w:sz w:val="22"/>
          <w:szCs w:val="22"/>
        </w:rPr>
      </w:r>
    </w:p>
    <w:p>
      <w:pPr>
        <w:pStyle w:val="Body"/>
        <w:rPr/>
      </w:pPr>
      <w:r>
        <w:rPr/>
      </w:r>
    </w:p>
    <w:p>
      <w:pPr>
        <w:pStyle w:val="Body"/>
        <w:rPr>
          <w:sz w:val="18"/>
          <w:szCs w:val="18"/>
          <w:lang w:val="en-AU" w:eastAsia="en-AU"/>
        </w:rPr>
      </w:pPr>
      <w:r>
        <w:rPr>
          <w:lang w:val="en-AU" w:eastAsia="en-AU"/>
        </w:rPr>
        <w:drawing>
          <wp:anchor behindDoc="0" distT="152400" distB="152400" distL="152400" distR="152400" simplePos="0" locked="0" layoutInCell="0" allowOverlap="1" relativeHeight="5">
            <wp:simplePos x="0" y="0"/>
            <wp:positionH relativeFrom="page">
              <wp:posOffset>616585</wp:posOffset>
            </wp:positionH>
            <wp:positionV relativeFrom="page">
              <wp:posOffset>223520</wp:posOffset>
            </wp:positionV>
            <wp:extent cx="608965" cy="608965"/>
            <wp:effectExtent l="0" t="0" r="0" b="0"/>
            <wp:wrapTight wrapText="bothSides">
              <wp:wrapPolygon edited="0">
                <wp:start x="191" y="0"/>
                <wp:lineTo x="191" y="558"/>
                <wp:lineTo x="-187" y="2233"/>
                <wp:lineTo x="2085" y="2048"/>
                <wp:lineTo x="4359" y="3165"/>
                <wp:lineTo x="5495" y="5213"/>
                <wp:lineTo x="4359" y="5585"/>
                <wp:lineTo x="4359" y="8936"/>
                <wp:lineTo x="5306" y="8936"/>
                <wp:lineTo x="5685" y="9681"/>
                <wp:lineTo x="4738" y="10240"/>
                <wp:lineTo x="4359" y="8936"/>
                <wp:lineTo x="4359" y="5585"/>
                <wp:lineTo x="191" y="7261"/>
                <wp:lineTo x="-187" y="19923"/>
                <wp:lineTo x="3411" y="21226"/>
                <wp:lineTo x="3601" y="16198"/>
                <wp:lineTo x="3980" y="16384"/>
                <wp:lineTo x="7769" y="16571"/>
                <wp:lineTo x="7958" y="13219"/>
                <wp:lineTo x="10042" y="12475"/>
                <wp:lineTo x="8716" y="9681"/>
                <wp:lineTo x="6822" y="3909"/>
                <wp:lineTo x="3980" y="1116"/>
                <wp:lineTo x="191" y="558"/>
                <wp:lineTo x="191" y="0"/>
                <wp:lineTo x="10232" y="0"/>
                <wp:lineTo x="10042" y="185"/>
                <wp:lineTo x="11748" y="2606"/>
                <wp:lineTo x="7769" y="2792"/>
                <wp:lineTo x="7769" y="3537"/>
                <wp:lineTo x="11937" y="3537"/>
                <wp:lineTo x="10422" y="5027"/>
                <wp:lineTo x="10232" y="6144"/>
                <wp:lineTo x="13642" y="3350"/>
                <wp:lineTo x="10232" y="0"/>
                <wp:lineTo x="18947" y="0"/>
                <wp:lineTo x="18947" y="558"/>
                <wp:lineTo x="17431" y="1116"/>
                <wp:lineTo x="15916" y="2606"/>
                <wp:lineTo x="15916" y="8936"/>
                <wp:lineTo x="16863" y="8936"/>
                <wp:lineTo x="17052" y="10054"/>
                <wp:lineTo x="15916" y="10054"/>
                <wp:lineTo x="15916" y="8936"/>
                <wp:lineTo x="15916" y="2606"/>
                <wp:lineTo x="14589" y="3909"/>
                <wp:lineTo x="13642" y="8006"/>
                <wp:lineTo x="11748" y="10985"/>
                <wp:lineTo x="11558" y="12661"/>
                <wp:lineTo x="13642" y="13219"/>
                <wp:lineTo x="13453" y="16384"/>
                <wp:lineTo x="14020" y="16571"/>
                <wp:lineTo x="17431" y="16198"/>
                <wp:lineTo x="17810" y="21226"/>
                <wp:lineTo x="21410" y="20109"/>
                <wp:lineTo x="21410" y="744"/>
                <wp:lineTo x="18947" y="558"/>
                <wp:lineTo x="18947" y="0"/>
                <wp:lineTo x="191" y="0"/>
              </wp:wrapPolygon>
            </wp:wrapTight>
            <wp:docPr id="1" name="officeArt ob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fficeArt object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3" t="-33" r="-33" b="-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" cy="60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D</w:t>
      </w:r>
      <w:r>
        <w:rPr>
          <w:sz w:val="18"/>
          <w:szCs w:val="18"/>
          <w:lang w:val="en-AU" w:eastAsia="en-AU"/>
        </w:rPr>
        <w:t>ear [HIRING COMPANY MANAGER,</w:t>
      </w:r>
      <w:r>
        <mc:AlternateContent>
          <mc:Choice Requires="wps">
            <w:drawing>
              <wp:anchor behindDoc="0" distT="152400" distB="152400" distL="152400" distR="152400" simplePos="0" locked="0" layoutInCell="0" allowOverlap="1" relativeHeight="3">
                <wp:simplePos x="0" y="0"/>
                <wp:positionH relativeFrom="page">
                  <wp:posOffset>431800</wp:posOffset>
                </wp:positionH>
                <wp:positionV relativeFrom="page">
                  <wp:posOffset>3225800</wp:posOffset>
                </wp:positionV>
                <wp:extent cx="1892300" cy="743585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74358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ee-Form"/>
                              <w:spacing w:lineRule="auto" w:line="288"/>
                              <w:rPr>
                                <w:rFonts w:ascii="Helvetica Neue Light;HELVETICA NEUE LIGHT" w:hAnsi="Helvetica Neue Light;HELVETICA NEUE LIGHT" w:eastAsia="Helvetica Neue Light;HELVETICA NEUE LIGHT" w:cs="Helvetica Neue Light;HELVETICA NEUE LIGHT"/>
                              </w:rPr>
                            </w:pPr>
                            <w:r>
                              <w:rPr>
                                <w:rFonts w:cs="Helvetica Neue Light;HELVETICA NEUE LIGHT" w:ascii="Helvetica Neue Light;HELVETICA NEUE LIGHT" w:hAnsi="Helvetica Neue Light;HELVETICA NEUE LIGHT"/>
                              </w:rPr>
                              <w:t>Hiring Manager</w:t>
                            </w:r>
                          </w:p>
                          <w:p>
                            <w:pPr>
                              <w:pStyle w:val="Free-Form"/>
                              <w:spacing w:lineRule="auto" w:line="288"/>
                              <w:rPr>
                                <w:rFonts w:ascii="Helvetica Neue Light;HELVETICA NEUE LIGHT" w:hAnsi="Helvetica Neue Light;HELVETICA NEUE LIGHT" w:cs="Helvetica Neue Light;HELVETICA NEUE LIGHT"/>
                              </w:rPr>
                            </w:pPr>
                            <w:r>
                              <w:rPr>
                                <w:rFonts w:cs="Helvetica Neue Light;HELVETICA NEUE LIGHT" w:ascii="Helvetica Neue Light;HELVETICA NEUE LIGHT" w:hAnsi="Helvetica Neue Light;HELVETICA NEUE LIGHT"/>
                              </w:rPr>
                              <w:t>[HIRING COMPANY]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9pt;height:58.55pt;mso-wrap-distance-left:12pt;mso-wrap-distance-right:12pt;mso-wrap-distance-top:12pt;mso-wrap-distance-bottom:12pt;margin-top:254pt;mso-position-vertical-relative:page;margin-left:34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Free-Form"/>
                        <w:spacing w:lineRule="auto" w:line="288"/>
                        <w:rPr>
                          <w:rFonts w:ascii="Helvetica Neue Light;HELVETICA NEUE LIGHT" w:hAnsi="Helvetica Neue Light;HELVETICA NEUE LIGHT" w:eastAsia="Helvetica Neue Light;HELVETICA NEUE LIGHT" w:cs="Helvetica Neue Light;HELVETICA NEUE LIGHT"/>
                        </w:rPr>
                      </w:pPr>
                      <w:r>
                        <w:rPr>
                          <w:rFonts w:cs="Helvetica Neue Light;HELVETICA NEUE LIGHT" w:ascii="Helvetica Neue Light;HELVETICA NEUE LIGHT" w:hAnsi="Helvetica Neue Light;HELVETICA NEUE LIGHT"/>
                        </w:rPr>
                        <w:t>Hiring Manager</w:t>
                      </w:r>
                    </w:p>
                    <w:p>
                      <w:pPr>
                        <w:pStyle w:val="Free-Form"/>
                        <w:spacing w:lineRule="auto" w:line="288"/>
                        <w:rPr>
                          <w:rFonts w:ascii="Helvetica Neue Light;HELVETICA NEUE LIGHT" w:hAnsi="Helvetica Neue Light;HELVETICA NEUE LIGHT" w:cs="Helvetica Neue Light;HELVETICA NEUE LIGHT"/>
                        </w:rPr>
                      </w:pPr>
                      <w:r>
                        <w:rPr>
                          <w:rFonts w:cs="Helvetica Neue Light;HELVETICA NEUE LIGHT" w:ascii="Helvetica Neue Light;HELVETICA NEUE LIGHT" w:hAnsi="Helvetica Neue Light;HELVETICA NEUE LIGHT"/>
                        </w:rPr>
                        <w:t>[HIRING COMPANY]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152400" distB="152400" distL="152400" distR="152400" simplePos="0" locked="0" layoutInCell="0" allowOverlap="1" relativeHeight="4">
                <wp:simplePos x="0" y="0"/>
                <wp:positionH relativeFrom="page">
                  <wp:posOffset>431800</wp:posOffset>
                </wp:positionH>
                <wp:positionV relativeFrom="page">
                  <wp:posOffset>4066540</wp:posOffset>
                </wp:positionV>
                <wp:extent cx="1892300" cy="128016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128016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ee-Form"/>
                              <w:spacing w:lineRule="auto" w:line="288"/>
                              <w:rPr>
                                <w:rFonts w:ascii="Helvetica Neue Light;HELVETICA NEUE LIGHT" w:hAnsi="Helvetica Neue Light;HELVETICA NEUE LIGHT" w:cs="Helvetica Neue Light;HELVETICA NEUE LIGHT"/>
                                <w:lang w:val="en-AU"/>
                              </w:rPr>
                            </w:pPr>
                            <w:r>
                              <w:rPr>
                                <w:rFonts w:cs="Helvetica Neue Light;HELVETICA NEUE LIGHT" w:ascii="Helvetica Neue Light;HELVETICA NEUE LIGHT" w:hAnsi="Helvetica Neue Light;HELVETICA NEUE LIGHT"/>
                                <w:lang w:val="en-AU"/>
                              </w:rPr>
                              <w:t>[HIRING COMPANY ADDRESS]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9pt;height:100.8pt;mso-wrap-distance-left:12pt;mso-wrap-distance-right:12pt;mso-wrap-distance-top:12pt;mso-wrap-distance-bottom:12pt;margin-top:320.2pt;mso-position-vertical-relative:page;margin-left:34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Free-Form"/>
                        <w:spacing w:lineRule="auto" w:line="288"/>
                        <w:rPr>
                          <w:rFonts w:ascii="Helvetica Neue Light;HELVETICA NEUE LIGHT" w:hAnsi="Helvetica Neue Light;HELVETICA NEUE LIGHT" w:cs="Helvetica Neue Light;HELVETICA NEUE LIGHT"/>
                          <w:lang w:val="en-AU"/>
                        </w:rPr>
                      </w:pPr>
                      <w:r>
                        <w:rPr>
                          <w:rFonts w:cs="Helvetica Neue Light;HELVETICA NEUE LIGHT" w:ascii="Helvetica Neue Light;HELVETICA NEUE LIGHT" w:hAnsi="Helvetica Neue Light;HELVETICA NEUE LIGHT"/>
                          <w:lang w:val="en-AU"/>
                        </w:rPr>
                        <w:t>[HIRING COMPANY ADDRESS]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304800" distB="304800" distL="304800" distR="304800" simplePos="0" locked="0" layoutInCell="0" allowOverlap="1" relativeHeight="6">
                <wp:simplePos x="0" y="0"/>
                <wp:positionH relativeFrom="page">
                  <wp:posOffset>5207000</wp:posOffset>
                </wp:positionH>
                <wp:positionV relativeFrom="page">
                  <wp:posOffset>266700</wp:posOffset>
                </wp:positionV>
                <wp:extent cx="1892300" cy="2654300"/>
                <wp:effectExtent l="0" t="0" r="0" b="0"/>
                <wp:wrapSquare wrapText="left"/>
                <wp:docPr id="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2300" cy="26543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Style w:val="Blue"/>
                                <w:rFonts w:ascii="Helvetica Neue Medium;HELVETICA NEUE MEDIUM" w:hAnsi="Helvetica Neue Medium;HELVETICA NEUE MEDIUM" w:eastAsia="Helvetica Neue Medium;HELVETICA NEUE MEDIUM" w:cs="Helvetica Neue Medium;HELVETICA NEUE MEDIUM"/>
                                <w:color w:val="E94858"/>
                              </w:rPr>
                            </w:pPr>
                            <w:r>
                              <w:rPr>
                                <w:rStyle w:val="Blue"/>
                                <w:rFonts w:cs="Helvetica Neue Medium;HELVETICA NEUE MEDIUM" w:ascii="Helvetica Neue Medium;HELVETICA NEUE MEDIUM" w:hAnsi="Helvetica Neue Medium;HELVETICA NEUE MEDIUM"/>
                                <w:color w:val="E94858"/>
                              </w:rPr>
                              <w:t>+61 412 659 697</w:t>
                            </w:r>
                          </w:p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Style w:val="Blue"/>
                                <w:rFonts w:ascii="Helvetica Neue Medium;HELVETICA NEUE MEDIUM" w:hAnsi="Helvetica Neue Medium;HELVETICA NEUE MEDIUM" w:eastAsia="Helvetica Neue Medium;HELVETICA NEUE MEDIUM" w:cs="Helvetica Neue Medium;HELVETICA NEUE MEDIUM"/>
                              </w:rPr>
                            </w:pPr>
                            <w:r>
                              <w:rPr>
                                <w:rStyle w:val="Blue"/>
                                <w:rFonts w:cs="Helvetica Neue Medium;HELVETICA NEUE MEDIUM" w:ascii="Helvetica Neue Medium;HELVETICA NEUE MEDIUM" w:hAnsi="Helvetica Neue Medium;HELVETICA NEUE MEDIUM"/>
                                <w:color w:val="E94858"/>
                              </w:rPr>
                              <w:t>jasdavey@gmail.com</w:t>
                            </w:r>
                          </w:p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Style w:val="Blue"/>
                                <w:rFonts w:ascii="Helvetica Neue Medium;HELVETICA NEUE MEDIUM" w:hAnsi="Helvetica Neue Medium;HELVETICA NEUE MEDIUM" w:eastAsia="Helvetica Neue Medium;HELVETICA NEUE MEDIUM" w:cs="Helvetica Neue Medium;HELVETICA NEUE MEDIUM"/>
                                <w:color w:val="5F5F5F"/>
                              </w:rPr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Fonts w:ascii="Helvetica Neue Medium;HELVETICA NEUE MEDIUM" w:hAnsi="Helvetica Neue Medium;HELVETICA NEUE MEDIUM" w:cs="Helvetica Neue Medium;HELVETICA NEUE MEDIUM"/>
                                <w:color w:val="5F5F5F"/>
                              </w:rPr>
                            </w:pPr>
                            <w:r>
                              <w:rPr>
                                <w:rFonts w:cs="Helvetica Neue Medium;HELVETICA NEUE MEDIUM" w:ascii="Helvetica Neue Medium;HELVETICA NEUE MEDIUM" w:hAnsi="Helvetica Neue Medium;HELVETICA NEUE MEDIUM"/>
                                <w:color w:val="5F5F5F"/>
                              </w:rPr>
                              <w:t>31 Station Street,</w:t>
                            </w:r>
                          </w:p>
                          <w:p>
                            <w:pPr>
                              <w:pStyle w:val="Free-Form"/>
                              <w:tabs>
                                <w:tab w:val="clear" w:pos="720"/>
                                <w:tab w:val="right" w:pos="9020" w:leader="none"/>
                              </w:tabs>
                              <w:spacing w:lineRule="auto" w:line="288"/>
                              <w:rPr>
                                <w:rFonts w:ascii="Helvetica Neue Medium;HELVETICA NEUE MEDIUM" w:hAnsi="Helvetica Neue Medium;HELVETICA NEUE MEDIUM" w:cs="Helvetica Neue Medium;HELVETICA NEUE MEDIUM"/>
                                <w:color w:val="5F5F5F"/>
                              </w:rPr>
                            </w:pPr>
                            <w:r>
                              <w:rPr>
                                <w:rFonts w:cs="Helvetica Neue Medium;HELVETICA NEUE MEDIUM" w:ascii="Helvetica Neue Medium;HELVETICA NEUE MEDIUM" w:hAnsi="Helvetica Neue Medium;HELVETICA NEUE MEDIUM"/>
                                <w:color w:val="5F5F5F"/>
                              </w:rPr>
                              <w:t>Mullumbimby, 2482</w:t>
                            </w:r>
                          </w:p>
                        </w:txbxContent>
                      </wps:txbx>
                      <wps:bodyPr anchor="t" lIns="635" tIns="635" rIns="635" bIns="63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49pt;height:209pt;mso-wrap-distance-left:24pt;mso-wrap-distance-right:24pt;mso-wrap-distance-top:24pt;mso-wrap-distance-bottom:24pt;margin-top:21pt;mso-position-vertical-relative:page;margin-left:410pt;mso-position-horizontal-relative:page">
                <v:fill opacity="0f"/>
                <v:textbox inset="0.000694444444444445in,0.000694444444444445in,0.000694444444444445in,0.000694444444444445in">
                  <w:txbxContent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Style w:val="Blue"/>
                          <w:rFonts w:ascii="Helvetica Neue Medium;HELVETICA NEUE MEDIUM" w:hAnsi="Helvetica Neue Medium;HELVETICA NEUE MEDIUM" w:eastAsia="Helvetica Neue Medium;HELVETICA NEUE MEDIUM" w:cs="Helvetica Neue Medium;HELVETICA NEUE MEDIUM"/>
                          <w:color w:val="E94858"/>
                        </w:rPr>
                      </w:pPr>
                      <w:r>
                        <w:rPr>
                          <w:rStyle w:val="Blue"/>
                          <w:rFonts w:cs="Helvetica Neue Medium;HELVETICA NEUE MEDIUM" w:ascii="Helvetica Neue Medium;HELVETICA NEUE MEDIUM" w:hAnsi="Helvetica Neue Medium;HELVETICA NEUE MEDIUM"/>
                          <w:color w:val="E94858"/>
                        </w:rPr>
                        <w:t>+61 412 659 697</w:t>
                      </w:r>
                    </w:p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Style w:val="Blue"/>
                          <w:rFonts w:ascii="Helvetica Neue Medium;HELVETICA NEUE MEDIUM" w:hAnsi="Helvetica Neue Medium;HELVETICA NEUE MEDIUM" w:eastAsia="Helvetica Neue Medium;HELVETICA NEUE MEDIUM" w:cs="Helvetica Neue Medium;HELVETICA NEUE MEDIUM"/>
                        </w:rPr>
                      </w:pPr>
                      <w:r>
                        <w:rPr>
                          <w:rStyle w:val="Blue"/>
                          <w:rFonts w:cs="Helvetica Neue Medium;HELVETICA NEUE MEDIUM" w:ascii="Helvetica Neue Medium;HELVETICA NEUE MEDIUM" w:hAnsi="Helvetica Neue Medium;HELVETICA NEUE MEDIUM"/>
                          <w:color w:val="E94858"/>
                        </w:rPr>
                        <w:t>jasdavey@gmail.com</w:t>
                      </w:r>
                    </w:p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Style w:val="Blue"/>
                          <w:rFonts w:ascii="Helvetica Neue Medium;HELVETICA NEUE MEDIUM" w:hAnsi="Helvetica Neue Medium;HELVETICA NEUE MEDIUM" w:eastAsia="Helvetica Neue Medium;HELVETICA NEUE MEDIUM" w:cs="Helvetica Neue Medium;HELVETICA NEUE MEDIUM"/>
                          <w:color w:val="5F5F5F"/>
                        </w:rPr>
                      </w:pPr>
                      <w:r>
                        <w:rPr/>
                      </w:r>
                    </w:p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Fonts w:ascii="Helvetica Neue Medium;HELVETICA NEUE MEDIUM" w:hAnsi="Helvetica Neue Medium;HELVETICA NEUE MEDIUM" w:cs="Helvetica Neue Medium;HELVETICA NEUE MEDIUM"/>
                          <w:color w:val="5F5F5F"/>
                        </w:rPr>
                      </w:pPr>
                      <w:r>
                        <w:rPr>
                          <w:rFonts w:cs="Helvetica Neue Medium;HELVETICA NEUE MEDIUM" w:ascii="Helvetica Neue Medium;HELVETICA NEUE MEDIUM" w:hAnsi="Helvetica Neue Medium;HELVETICA NEUE MEDIUM"/>
                          <w:color w:val="5F5F5F"/>
                        </w:rPr>
                        <w:t>31 Station Street,</w:t>
                      </w:r>
                    </w:p>
                    <w:p>
                      <w:pPr>
                        <w:pStyle w:val="Free-Form"/>
                        <w:tabs>
                          <w:tab w:val="clear" w:pos="720"/>
                          <w:tab w:val="right" w:pos="9020" w:leader="none"/>
                        </w:tabs>
                        <w:spacing w:lineRule="auto" w:line="288"/>
                        <w:rPr>
                          <w:rFonts w:ascii="Helvetica Neue Medium;HELVETICA NEUE MEDIUM" w:hAnsi="Helvetica Neue Medium;HELVETICA NEUE MEDIUM" w:cs="Helvetica Neue Medium;HELVETICA NEUE MEDIUM"/>
                          <w:color w:val="5F5F5F"/>
                        </w:rPr>
                      </w:pPr>
                      <w:r>
                        <w:rPr>
                          <w:rFonts w:cs="Helvetica Neue Medium;HELVETICA NEUE MEDIUM" w:ascii="Helvetica Neue Medium;HELVETICA NEUE MEDIUM" w:hAnsi="Helvetica Neue Medium;HELVETICA NEUE MEDIUM"/>
                          <w:color w:val="5F5F5F"/>
                        </w:rPr>
                        <w:t>Mullumbimby, 2482</w:t>
                      </w:r>
                    </w:p>
                  </w:txbxContent>
                </v:textbox>
                <w10:wrap type="square" side="left"/>
              </v:rect>
            </w:pict>
          </mc:Fallback>
        </mc:AlternateContent>
      </w:r>
    </w:p>
    <w:p>
      <w:pPr>
        <w:pStyle w:val="Body"/>
        <w:rPr>
          <w:sz w:val="18"/>
          <w:szCs w:val="18"/>
          <w:lang w:val="en-AU" w:eastAsia="en-AU"/>
        </w:rPr>
      </w:pPr>
      <w:r>
        <w:rPr>
          <w:sz w:val="18"/>
          <w:szCs w:val="18"/>
          <w:lang w:val="en-AU" w:eastAsia="en-AU"/>
        </w:rPr>
      </w:r>
    </w:p>
    <w:p>
      <w:pPr>
        <w:pStyle w:val="Body"/>
        <w:rPr>
          <w:sz w:val="18"/>
          <w:szCs w:val="18"/>
          <w:lang w:val="en-AU" w:eastAsia="en-AU"/>
        </w:rPr>
      </w:pPr>
      <w:r>
        <w:rPr>
          <w:sz w:val="18"/>
          <w:szCs w:val="18"/>
          <w:lang w:val="en-AU" w:eastAsia="en-AU"/>
        </w:rPr>
        <w:t>[Cover letter details…]</w:t>
      </w:r>
    </w:p>
    <w:p>
      <w:pPr>
        <w:pStyle w:val="Body"/>
        <w:rPr>
          <w:sz w:val="18"/>
          <w:szCs w:val="18"/>
          <w:lang w:val="en-AU" w:eastAsia="en-AU"/>
        </w:rPr>
      </w:pPr>
      <w:r>
        <w:rPr>
          <w:sz w:val="18"/>
          <w:szCs w:val="18"/>
          <w:lang w:val="en-AU" w:eastAsia="en-AU"/>
        </w:rPr>
      </w:r>
    </w:p>
    <w:p>
      <w:pPr>
        <w:pStyle w:val="Body"/>
        <w:rPr>
          <w:sz w:val="18"/>
          <w:szCs w:val="18"/>
          <w:lang w:val="en-AU" w:eastAsia="en-AU"/>
        </w:rPr>
      </w:pPr>
      <w:r>
        <w:rPr>
          <w:sz w:val="18"/>
          <w:szCs w:val="18"/>
          <w:lang w:val="en-AU" w:eastAsia="en-AU"/>
        </w:rPr>
        <w:t>Thank you for considering my application. I look forward to speaking with you soon.</w:t>
      </w:r>
    </w:p>
    <w:p>
      <w:pPr>
        <w:pStyle w:val="Body"/>
        <w:rPr>
          <w:sz w:val="18"/>
          <w:szCs w:val="18"/>
          <w:lang w:val="en-AU" w:eastAsia="en-AU"/>
        </w:rPr>
      </w:pPr>
      <w:r>
        <w:rPr>
          <w:sz w:val="18"/>
          <w:szCs w:val="18"/>
          <w:lang w:val="en-AU" w:eastAsia="en-AU"/>
        </w:rPr>
      </w:r>
    </w:p>
    <w:p>
      <w:pPr>
        <w:pStyle w:val="Body"/>
        <w:rPr>
          <w:sz w:val="18"/>
          <w:szCs w:val="18"/>
          <w:lang w:val="en-AU" w:eastAsia="en-AU"/>
        </w:rPr>
      </w:pPr>
      <w:r>
        <w:rPr>
          <w:sz w:val="18"/>
          <w:szCs w:val="18"/>
          <w:lang w:val="en-AU" w:eastAsia="en-AU"/>
        </w:rPr>
        <w:t>Warm regards,</w:t>
      </w:r>
    </w:p>
    <w:p>
      <w:pPr>
        <w:pStyle w:val="Body"/>
        <w:rPr>
          <w:sz w:val="18"/>
          <w:szCs w:val="18"/>
          <w:lang w:val="en-US"/>
        </w:rPr>
      </w:pPr>
      <w:r>
        <w:rPr>
          <w:sz w:val="18"/>
          <w:szCs w:val="18"/>
          <w:lang w:val="en-AU" w:eastAsia="en-AU"/>
        </w:rPr>
        <w:t>Jason Davey</w:t>
      </w:r>
    </w:p>
    <w:p>
      <w:pPr>
        <w:pStyle w:val="Body"/>
        <w:rPr>
          <w:lang w:val="en-US"/>
        </w:rPr>
      </w:pPr>
      <w:r>
        <w:rPr>
          <w:lang w:val="en-US" w:eastAsia="en-AU"/>
        </w:rPr>
        <w:drawing>
          <wp:inline distT="0" distB="0" distL="0" distR="0">
            <wp:extent cx="1221740" cy="1016000"/>
            <wp:effectExtent l="0" t="0" r="0" b="0"/>
            <wp:docPr id="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0" t="-36" r="-89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rPr>
          <w:lang w:val="en-US"/>
        </w:rPr>
      </w:pPr>
      <w:r>
        <w:rPr>
          <w:lang w:val="en-US"/>
        </w:rPr>
      </w:r>
    </w:p>
    <w:sectPr>
      <w:headerReference w:type="default" r:id="rId4"/>
      <w:footerReference w:type="default" r:id="rId5"/>
      <w:type w:val="nextPage"/>
      <w:pgSz w:w="11906" w:h="16838"/>
      <w:pgMar w:left="3874" w:right="720" w:gutter="0" w:header="720" w:top="2160" w:footer="86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Liberation Sans">
    <w:altName w:val="Arial"/>
    <w:charset w:val="01" w:characterSet="utf-8"/>
    <w:family w:val="swiss"/>
    <w:pitch w:val="variable"/>
  </w:font>
  <w:font w:name="Helvetica Neue">
    <w:charset w:val="00" w:characterSet="windows-1252"/>
    <w:family w:val="swiss"/>
    <w:pitch w:val="variable"/>
  </w:font>
  <w:font w:name="Helvetica Neue Light">
    <w:altName w:val="HELVETICA NEUE LIGHT"/>
    <w:charset w:val="00" w:characterSet="windows-1252"/>
    <w:family w:val="swiss"/>
    <w:pitch w:val="variable"/>
  </w:font>
  <w:font w:name="Helvetica Neue Medium">
    <w:altName w:val="HELVETICA NEUE MEDIUM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3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pBdr/>
      <w:bidi w:val="0"/>
    </w:pPr>
    <w:rPr>
      <w:rFonts w:ascii="Times New Roman" w:hAnsi="Times New Roman" w:eastAsia="Arial Unicode MS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cs="Arial Unicode MS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WW8Num4z0">
    <w:name w:val="WW8Num4z0"/>
    <w:qFormat/>
    <w:rPr>
      <w:rFonts w:cs="Arial Unicode MS"/>
      <w:caps w:val="false"/>
      <w:smallCaps w:val="false"/>
      <w:strike w:val="false"/>
      <w:dstrike w:val="false"/>
      <w:outline w:val="false"/>
      <w:spacing w:val="0"/>
      <w:w w:val="100"/>
      <w:kern w:val="0"/>
      <w:position w:val="0"/>
      <w:sz w:val="24"/>
      <w:vertAlign w:val="baseline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u w:val="single"/>
    </w:rPr>
  </w:style>
  <w:style w:type="character" w:styleId="Hyperlink0">
    <w:name w:val="Hyperlink.0"/>
    <w:qFormat/>
    <w:rPr>
      <w:u w:val="single"/>
    </w:rPr>
  </w:style>
  <w:style w:type="character" w:styleId="Blue">
    <w:name w:val="Blue"/>
    <w:qFormat/>
    <w:rPr>
      <w:color w:val="357CA2"/>
      <w:lang w:val="en-US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">
    <w:name w:val="Body"/>
    <w:qFormat/>
    <w:pPr>
      <w:widowControl/>
      <w:pBdr/>
      <w:bidi w:val="0"/>
      <w:spacing w:lineRule="auto" w:line="288"/>
    </w:pPr>
    <w:rPr>
      <w:rFonts w:ascii="Helvetica Neue" w:hAnsi="Helvetica Neue" w:eastAsia="Arial Unicode MS" w:cs="Arial Unicode MS"/>
      <w:color w:val="000000"/>
      <w:sz w:val="20"/>
      <w:szCs w:val="20"/>
      <w:lang w:val="en-AU" w:bidi="ar-SA" w:eastAsia="zh-CN"/>
    </w:rPr>
  </w:style>
  <w:style w:type="paragraph" w:styleId="Free-Form">
    <w:name w:val="Free-Form"/>
    <w:qFormat/>
    <w:pPr>
      <w:widowControl/>
      <w:pBdr/>
      <w:bidi w:val="0"/>
    </w:pPr>
    <w:rPr>
      <w:rFonts w:ascii="Helvetica Neue" w:hAnsi="Helvetica Neue" w:eastAsia="Arial Unicode MS" w:cs="Arial Unicode MS"/>
      <w:color w:val="000000"/>
      <w:sz w:val="20"/>
      <w:szCs w:val="20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cover-letter-template.dot</Template>
  <TotalTime>0</TotalTime>
  <Application>LibreOffice/25.8.1.1$MacOSX_AARCH64 LibreOffice_project/54047653041915e595ad4e45cccea684809c77b5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2025-11-04T15:34:00Z</dcterms:created>
  <dc:creator>Jason Davey</dc:creator>
  <dc:description/>
  <dc:language>en-AU</dc:language>
  <cp:lastModifiedBy>Jason Davey</cp:lastModifiedBy>
  <dcterms:modified xsi:type="dcterms:W3CDTF">2025-11-04T15:34:00Z</dcterms:modified>
  <cp:revision>2</cp:revision>
  <dc:subject/>
  <dc:title/>
</cp:coreProperties>
</file>