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jason-davey"/>
    <w:p>
      <w:pPr>
        <w:pStyle w:val="Heading1"/>
      </w:pPr>
      <w:r>
        <w:t xml:space="preserve">Jason Davey</w:t>
      </w:r>
    </w:p>
    <w:p>
      <w:pPr>
        <w:pStyle w:val="FirstParagraph"/>
      </w:pPr>
      <w:r>
        <w:rPr>
          <w:b/>
          <w:bCs/>
        </w:rPr>
        <w:t xml:space="preserve">Strategic AI Engineering Leader | Enterprise Transformation Executive</w:t>
      </w:r>
    </w:p>
    <w:p>
      <w:pPr>
        <w:pStyle w:val="BodyText"/>
      </w:pPr>
      <w:r>
        <w:t xml:space="preserve">jason@pixelfication.com | +61 412 659 697</w:t>
      </w:r>
      <w:r>
        <w:t xml:space="preserve"> </w:t>
      </w:r>
      <w:r>
        <w:t xml:space="preserve">linkedin.com/in/jasdavey | jasdavey.myportfolio.com</w:t>
      </w:r>
      <w:r>
        <w:t xml:space="preserve"> </w:t>
      </w:r>
      <w:r>
        <w:t xml:space="preserve">Mullumbimby, NSW 2482</w:t>
      </w:r>
    </w:p>
    <w:p>
      <w:r>
        <w:pict>
          <v:rect style="width:0;height:1.5pt" o:hralign="center" o:hrstd="t" o:hr="t"/>
        </w:pict>
      </w:r>
    </w:p>
    <w:bookmarkStart w:id="26" w:name="X6043ab468e8e9fa754d9d19a78830048e1a5123"/>
    <w:p>
      <w:pPr>
        <w:pStyle w:val="Heading2"/>
      </w:pPr>
      <w:r>
        <w:t xml:space="preserve">Head of AI Engineering | Public Sector Organisation</w:t>
      </w:r>
    </w:p>
    <w:p>
      <w:pPr>
        <w:pStyle w:val="FirstParagraph"/>
      </w:pPr>
      <w:r>
        <w:t xml:space="preserve">Dear Hiring Manager,</w:t>
      </w:r>
    </w:p>
    <w:p>
      <w:pPr>
        <w:pStyle w:val="BodyText"/>
      </w:pPr>
      <w:r>
        <w:t xml:space="preserve">I am writing to express my strong interest in the Head of AI Engineering role with your public-sector organisation. With 13+ years leading enterprise-wide AI-enabled transformation programs across Fortune 500 companies, government agencies, and regulated financial institutions, I bring the strategic leadership, hands-on technical capability, and governance expertise required to responsibly operationalise AI at scale.</w:t>
      </w:r>
    </w:p>
    <w:bookmarkStart w:id="20" w:name="X95b78f91c393e95d8f8668f529c8d1ef6f871d3"/>
    <w:p>
      <w:pPr>
        <w:pStyle w:val="Heading3"/>
      </w:pPr>
      <w:r>
        <w:t xml:space="preserve">Proven Track Record Delivering AI/ML Outcomes in Enterprise Settings</w:t>
      </w:r>
    </w:p>
    <w:p>
      <w:pPr>
        <w:pStyle w:val="FirstParagraph"/>
      </w:pPr>
      <w:r>
        <w:t xml:space="preserve">My experience leading technology transformation initiatives has consistently delivered measurable business impact: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$270M+ cost reduction</w:t>
      </w:r>
      <w:r>
        <w:t xml:space="preserve"> </w:t>
      </w:r>
      <w:r>
        <w:t xml:space="preserve">through digital transformation at British Telecommunications, establishing enterprise-wide Service Design Centres of Excellence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20% operational efficiency gains</w:t>
      </w:r>
      <w:r>
        <w:t xml:space="preserve"> </w:t>
      </w:r>
      <w:r>
        <w:t xml:space="preserve">at ANZ Bank through Business Services Unit redesign and process optimization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10x development acceleration</w:t>
      </w:r>
      <w:r>
        <w:t xml:space="preserve"> </w:t>
      </w:r>
      <w:r>
        <w:t xml:space="preserve">pioneering AI-enabled rapid prototyping methodologies compressing 3-month development cycles into 3-week sprints</w:t>
      </w:r>
    </w:p>
    <w:p>
      <w:pPr>
        <w:pStyle w:val="FirstParagraph"/>
      </w:pPr>
      <w:r>
        <w:t xml:space="preserve">At Westpac Banking Corporation, I established the</w:t>
      </w:r>
      <w:r>
        <w:t xml:space="preserve"> </w:t>
      </w:r>
      <w:r>
        <w:rPr>
          <w:b/>
          <w:bCs/>
        </w:rPr>
        <w:t xml:space="preserve">Next Best Action Program</w:t>
      </w:r>
      <w:r>
        <w:t xml:space="preserve"> </w:t>
      </w:r>
      <w:r>
        <w:t xml:space="preserve">framework working directly with Data &amp; Growth teams on AI-driven customer intelligence systems—experience that gives me practical understanding of model deployment, data pipeline architecture, and production ML workflows in highly regulated environments.</w:t>
      </w:r>
    </w:p>
    <w:bookmarkEnd w:id="20"/>
    <w:bookmarkStart w:id="21" w:name="X096f733deb217f27bce3fca4bc4b6568c43f7b0"/>
    <w:p>
      <w:pPr>
        <w:pStyle w:val="Heading3"/>
      </w:pPr>
      <w:r>
        <w:t xml:space="preserve">Hands-On Technical Leadership in AI Engineering &amp; Architecture</w:t>
      </w:r>
    </w:p>
    <w:p>
      <w:pPr>
        <w:pStyle w:val="FirstParagraph"/>
      </w:pPr>
      <w:r>
        <w:t xml:space="preserve">As Head of Design at Greenstone Financial Services, I founded and led the</w:t>
      </w:r>
      <w:r>
        <w:t xml:space="preserve"> </w:t>
      </w:r>
      <w:r>
        <w:rPr>
          <w:b/>
          <w:bCs/>
        </w:rPr>
        <w:t xml:space="preserve">AI+UX Innovation Practice</w:t>
      </w:r>
      <w:r>
        <w:t xml:space="preserve">, establishing: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Platform-agnostic AI governance frameworks</w:t>
      </w:r>
      <w:r>
        <w:t xml:space="preserve"> </w:t>
      </w:r>
      <w:r>
        <w:t xml:space="preserve">balancing innovation velocity with security, privacy-by-design, and regulatory compliance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TypeScript development standards</w:t>
      </w:r>
      <w:r>
        <w:t xml:space="preserve"> </w:t>
      </w:r>
      <w:r>
        <w:t xml:space="preserve">with AWS deployment configurations for production-ready AI-powered applications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Rapid prototyping pipelines</w:t>
      </w:r>
      <w:r>
        <w:t xml:space="preserve"> </w:t>
      </w:r>
      <w:r>
        <w:t xml:space="preserve">integrating generative AI tools (ChatGPT, Claude, v0.dev) with enterprise technology stacks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Workshop-driven engineering practices</w:t>
      </w:r>
      <w:r>
        <w:t xml:space="preserve"> </w:t>
      </w:r>
      <w:r>
        <w:t xml:space="preserve">translating complex business requirements into functional prototypes through collaborative cross-functional sessions</w:t>
      </w:r>
    </w:p>
    <w:p>
      <w:pPr>
        <w:pStyle w:val="FirstParagraph"/>
      </w:pPr>
      <w:r>
        <w:t xml:space="preserve">My approach combines strategic architecture with hands-on execution—I’ve personally designed data integration patterns, authored deployment configurations, and diagnosed production issues across cloud-native and legacy-constrained environments.</w:t>
      </w:r>
    </w:p>
    <w:bookmarkEnd w:id="21"/>
    <w:bookmarkStart w:id="22" w:name="X25016015e0d6b803552262f576f2da02145c1a7"/>
    <w:p>
      <w:pPr>
        <w:pStyle w:val="Heading3"/>
      </w:pPr>
      <w:r>
        <w:t xml:space="preserve">Strategic Leadership Across Legacy-Constrained &amp; Regulated Environments</w:t>
      </w:r>
    </w:p>
    <w:p>
      <w:pPr>
        <w:pStyle w:val="FirstParagraph"/>
      </w:pPr>
      <w:r>
        <w:t xml:space="preserve">Throughout my career I’ve successfully navigated complex stakeholder landscapes and governance requirements: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TOGAF v9.1 Certified</w:t>
      </w:r>
      <w:r>
        <w:t xml:space="preserve"> </w:t>
      </w:r>
      <w:r>
        <w:t xml:space="preserve">with demonstrated ability to align AI/ML initiatives with enterprise architecture standards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Department of Defence Baseline Security Clearance (2024)</w:t>
      </w:r>
      <w:r>
        <w:t xml:space="preserve"> </w:t>
      </w:r>
      <w:r>
        <w:t xml:space="preserve">with experience managing privacy-by-design and compliance considerations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C-suite advisory experience</w:t>
      </w:r>
      <w:r>
        <w:t xml:space="preserve"> </w:t>
      </w:r>
      <w:r>
        <w:t xml:space="preserve">converting technical trade-offs into concise guidance for senior stakeholders across banking, telecommunications, and government sectors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Cross-functional leadership</w:t>
      </w:r>
      <w:r>
        <w:t xml:space="preserve"> </w:t>
      </w:r>
      <w:r>
        <w:t xml:space="preserve">partnering with product owners, compliance teams, ICT groups, and business units to ensure responsible, usable AI solutions</w:t>
      </w:r>
    </w:p>
    <w:p>
      <w:pPr>
        <w:pStyle w:val="FirstParagraph"/>
      </w:pPr>
      <w:r>
        <w:t xml:space="preserve">At British Telecommunications, I led a</w:t>
      </w:r>
      <w:r>
        <w:t xml:space="preserve"> </w:t>
      </w:r>
      <w:r>
        <w:rPr>
          <w:b/>
          <w:bCs/>
        </w:rPr>
        <w:t xml:space="preserve">10-member team</w:t>
      </w:r>
      <w:r>
        <w:t xml:space="preserve"> </w:t>
      </w:r>
      <w:r>
        <w:t xml:space="preserve">through complex governance checkpoints, progressing initiatives from prototype to production while meeting security, lifecycle, and regulatory requirements in a highly legacy-constrained environment.</w:t>
      </w:r>
    </w:p>
    <w:bookmarkEnd w:id="22"/>
    <w:bookmarkStart w:id="23" w:name="Xf9dbb923551ed208ba96b3332f80eccf3757970"/>
    <w:p>
      <w:pPr>
        <w:pStyle w:val="Heading3"/>
      </w:pPr>
      <w:r>
        <w:t xml:space="preserve">Capability Uplift &amp; MLOps Practice Development</w:t>
      </w:r>
    </w:p>
    <w:p>
      <w:pPr>
        <w:pStyle w:val="FirstParagraph"/>
      </w:pPr>
      <w:r>
        <w:t xml:space="preserve">I’ve consistently elevated engineering capability across organisations: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 Thinking curriculum development</w:t>
      </w:r>
      <w:r>
        <w:t xml:space="preserve"> </w:t>
      </w:r>
      <w:r>
        <w:t xml:space="preserve">integrating AI-powered ideation and prototyping tools for technology teams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Lunch &amp; Learn series</w:t>
      </w:r>
      <w:r>
        <w:t xml:space="preserve"> </w:t>
      </w:r>
      <w:r>
        <w:t xml:space="preserve">improving AI literacy across Growth, Marketing, and Technology teams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Mentorship and coaching programs</w:t>
      </w:r>
      <w:r>
        <w:t xml:space="preserve"> </w:t>
      </w:r>
      <w:r>
        <w:t xml:space="preserve">for cross-functional teams adopting new methodologies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“Art of the Possible”</w:t>
      </w:r>
      <w:r>
        <w:rPr>
          <w:b/>
          <w:bCs/>
        </w:rPr>
        <w:t xml:space="preserve"> </w:t>
      </w:r>
      <w:r>
        <w:rPr>
          <w:b/>
          <w:bCs/>
        </w:rPr>
        <w:t xml:space="preserve">workshop series</w:t>
      </w:r>
      <w:r>
        <w:t xml:space="preserve"> </w:t>
      </w:r>
      <w:r>
        <w:t xml:space="preserve">demonstrating AI capabilities to executive leadership and driving organizational adoption</w:t>
      </w:r>
    </w:p>
    <w:p>
      <w:pPr>
        <w:pStyle w:val="FirstParagraph"/>
      </w:pPr>
      <w:r>
        <w:t xml:space="preserve">My background in organizational learning design—recognized with</w:t>
      </w:r>
      <w:r>
        <w:t xml:space="preserve"> </w:t>
      </w:r>
      <w:r>
        <w:rPr>
          <w:b/>
          <w:bCs/>
        </w:rPr>
        <w:t xml:space="preserve">Diamond Winner, LearnX Awards (Best Blended Model &amp; Talent Development)</w:t>
      </w:r>
      <w:r>
        <w:t xml:space="preserve">—positions me to institutionalize DevOps/MLOps practices, automated testing, and operational monitoring across engineering teams.</w:t>
      </w:r>
    </w:p>
    <w:bookmarkEnd w:id="23"/>
    <w:bookmarkStart w:id="24" w:name="why-this-role"/>
    <w:p>
      <w:pPr>
        <w:pStyle w:val="Heading3"/>
      </w:pPr>
      <w:r>
        <w:t xml:space="preserve">Why This Role</w:t>
      </w:r>
    </w:p>
    <w:p>
      <w:pPr>
        <w:pStyle w:val="FirstParagraph"/>
      </w:pPr>
      <w:r>
        <w:t xml:space="preserve">This position represents the ideal convergence of my technical AI engineering experience, strategic transformation leadership, and commitment to responsible AI deployment in mission-critical contexts. I’m particularly drawn to: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Meaningful impact</w:t>
      </w:r>
      <w:r>
        <w:t xml:space="preserve">: Designing ethical, operational AI solutions that produce measurable benefits for public-sector users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Technical leadership</w:t>
      </w:r>
      <w:r>
        <w:t xml:space="preserve">: Shaping architectural patterns that enable secure, repeatable AI rollouts across complex environments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Capability building</w:t>
      </w:r>
      <w:r>
        <w:t xml:space="preserve">: Mentoring engineers and embedding modern engineering practices that institutionalize responsible AI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Governance excellence</w:t>
      </w:r>
      <w:r>
        <w:t xml:space="preserve">: Operating under strict privacy obligations and regulatory frameworks that protect citizen interests</w:t>
      </w:r>
    </w:p>
    <w:p>
      <w:pPr>
        <w:pStyle w:val="FirstParagraph"/>
      </w:pPr>
      <w:r>
        <w:t xml:space="preserve">I bring pragmatic experience delivering results within resource-limited environments while maintaining uncompromising standards for security, privacy, and regulatory compliance. My track record demonstrates the ability to phase delivery into high-value increments that mitigate risk while unlocking longer-term change.</w:t>
      </w:r>
    </w:p>
    <w:bookmarkEnd w:id="24"/>
    <w:bookmarkStart w:id="25" w:name="next-steps"/>
    <w:p>
      <w:pPr>
        <w:pStyle w:val="Heading3"/>
      </w:pPr>
      <w:r>
        <w:t xml:space="preserve">Next Steps</w:t>
      </w:r>
    </w:p>
    <w:p>
      <w:pPr>
        <w:pStyle w:val="FirstParagraph"/>
      </w:pPr>
      <w:r>
        <w:t xml:space="preserve">I would welcome the opportunity to discuss how my experience leading AI-enabled transformation programs, establishing governance frameworks, and building engineering capability can contribute to your organisation’s responsible AI adoption journey.</w:t>
      </w:r>
    </w:p>
    <w:p>
      <w:pPr>
        <w:pStyle w:val="BodyText"/>
      </w:pPr>
      <w:r>
        <w:t xml:space="preserve">Thank you for considering my application. I look forward to exploring how I can support your mission-led digital programs.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Jason Davey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Enclosure: Executive Resume</w:t>
      </w:r>
    </w:p>
    <w:bookmarkEnd w:id="25"/>
    <w:bookmarkEnd w:id="26"/>
    <w:bookmarkEnd w:id="27"/>
    <w:sectPr w:rsidR="00B34029">
      <w:headerReference r:id="rId10" w:type="default"/>
      <w:footerReference r:id="rId11" w:type="default"/>
      <w:pgSz w:h="16840" w:w="11900"/>
      <w:pgMar w:bottom="1440" w:footer="860" w:gutter="0" w:header="720" w:left="3874" w:right="720" w:top="216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A314" w14:textId="77777777" w:rsidR="00B34029" w:rsidRDefault="00B34029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62267" w14:textId="77777777" w:rsidR="00B34029" w:rsidRDefault="00B34029"/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305001D"/>
    <w:multiLevelType w:val="hybridMultilevel"/>
    <w:tmpl w:val="FF260BAC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4E70886"/>
    <w:multiLevelType w:val="hybridMultilevel"/>
    <w:tmpl w:val="5F8856E8"/>
    <w:styleLink w:val="Bullet"/>
    <w:lvl w:ilvl="0" w:tplc="64E03D66">
      <w:start w:val="1"/>
      <w:numFmt w:val="bullet"/>
      <w:lvlText w:val="•"/>
      <w:lvlJc w:val="left"/>
      <w:pPr>
        <w:ind w:hanging="200" w:left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940134E">
      <w:start w:val="1"/>
      <w:numFmt w:val="bullet"/>
      <w:lvlText w:val="•"/>
      <w:lvlJc w:val="left"/>
      <w:pPr>
        <w:ind w:hanging="200" w:left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3F2B46C">
      <w:start w:val="1"/>
      <w:numFmt w:val="bullet"/>
      <w:lvlText w:val="•"/>
      <w:lvlJc w:val="left"/>
      <w:pPr>
        <w:ind w:hanging="200" w:left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3E8E46">
      <w:start w:val="1"/>
      <w:numFmt w:val="bullet"/>
      <w:lvlText w:val="•"/>
      <w:lvlJc w:val="left"/>
      <w:pPr>
        <w:ind w:hanging="200" w:left="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2F62532">
      <w:start w:val="1"/>
      <w:numFmt w:val="bullet"/>
      <w:lvlText w:val="•"/>
      <w:lvlJc w:val="left"/>
      <w:pPr>
        <w:ind w:hanging="200" w:left="10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65855AE">
      <w:start w:val="1"/>
      <w:numFmt w:val="bullet"/>
      <w:lvlText w:val="•"/>
      <w:lvlJc w:val="left"/>
      <w:pPr>
        <w:ind w:hanging="200" w:left="1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3F07FEA">
      <w:start w:val="1"/>
      <w:numFmt w:val="bullet"/>
      <w:lvlText w:val="•"/>
      <w:lvlJc w:val="left"/>
      <w:pPr>
        <w:ind w:hanging="200" w:left="1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2743BCE">
      <w:start w:val="1"/>
      <w:numFmt w:val="bullet"/>
      <w:lvlText w:val="•"/>
      <w:lvlJc w:val="left"/>
      <w:pPr>
        <w:ind w:hanging="200" w:left="1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FCB1F4">
      <w:start w:val="1"/>
      <w:numFmt w:val="bullet"/>
      <w:lvlText w:val="•"/>
      <w:lvlJc w:val="left"/>
      <w:pPr>
        <w:ind w:hanging="200" w:left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15:restartNumberingAfterBreak="0" w:abstractNumId="2">
    <w:nsid w:val="57620C2F"/>
    <w:multiLevelType w:val="hybridMultilevel"/>
    <w:tmpl w:val="5686BC1E"/>
    <w:lvl w:ilvl="0" w:tplc="60FE64C2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 w:tplc="E200CB1C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 w:tplc="92C6275A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 w:tplc="30DE086A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35568FDA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7720FB0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 w:tplc="54A223C0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E0D4B110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 w:tplc="57EA4718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59B0773C"/>
    <w:multiLevelType w:val="hybridMultilevel"/>
    <w:tmpl w:val="5F8856E8"/>
    <w:numStyleLink w:val="Bullet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57365674" w:numId="1">
    <w:abstractNumId w:val="1"/>
  </w:num>
  <w:num w16cid:durableId="1523588615" w:numId="2">
    <w:abstractNumId w:val="3"/>
  </w:num>
  <w:num w16cid:durableId="1750613159" w:numId="3">
    <w:abstractNumId w:val="0"/>
  </w:num>
  <w:num w16cid:durableId="1547525716" w:numId="4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029"/>
    <w:rsid w:val="000A10F3"/>
    <w:rsid w:val="001632E3"/>
    <w:rsid w:val="001811B4"/>
    <w:rsid w:val="001C7F8C"/>
    <w:rsid w:val="00204252"/>
    <w:rsid w:val="002B7BFD"/>
    <w:rsid w:val="00353466"/>
    <w:rsid w:val="006839A6"/>
    <w:rsid w:val="00824CFF"/>
    <w:rsid w:val="0083370F"/>
    <w:rsid w:val="00982AF9"/>
    <w:rsid w:val="00AD65FD"/>
    <w:rsid w:val="00B34029"/>
    <w:rsid w:val="00B4354D"/>
    <w:rsid w:val="00D65897"/>
    <w:rsid w:val="00DB5CD8"/>
    <w:rsid w:val="00DC0C5B"/>
    <w:rsid w:val="00F0295D"/>
    <w:rsid w:val="00F26292"/>
    <w:rsid w:val="00FF1985"/>
  </w:rsids>
  <w:themeFontLang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Arial Unicode MS" w:hAnsi="Times New Roman"/>
        <w:bdr w:val="nil"/>
        <w:lang w:bidi="ar-SA" w:eastAsia="en-GB" w:val="en-AU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Pr>
      <w:sz w:val="24"/>
      <w:szCs w:val="24"/>
      <w:lang w:eastAsia="en-US"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rPr>
      <w:u w:val="single"/>
    </w:rPr>
  </w:style>
  <w:style w:customStyle="1" w:styleId="Body" w:type="paragraph">
    <w:name w:val="Body"/>
    <w:pPr>
      <w:spacing w:line="288" w:lineRule="auto"/>
    </w:pPr>
    <w:rPr>
      <w:rFonts w:ascii="Helvetica Neue" w:cs="Arial Unicode MS" w:hAnsi="Helvetica Neue"/>
      <w:color w:val="000000"/>
    </w:rPr>
  </w:style>
  <w:style w:customStyle="1" w:styleId="Free-Form" w:type="paragraph">
    <w:name w:val="Free-Form"/>
    <w:rPr>
      <w:rFonts w:ascii="Helvetica Neue" w:cs="Arial Unicode MS" w:hAnsi="Helvetica Neue"/>
      <w:color w:val="000000"/>
      <w:lang w:val="en-US"/>
    </w:rPr>
  </w:style>
  <w:style w:customStyle="1" w:styleId="Hyperlink0" w:type="character">
    <w:name w:val="Hyperlink.0"/>
    <w:basedOn w:val="Hyperlink"/>
    <w:rPr>
      <w:u w:val="single"/>
    </w:rPr>
  </w:style>
  <w:style w:customStyle="1" w:styleId="Blue" w:type="character">
    <w:name w:val="Blue"/>
    <w:rPr>
      <w:color w:val="357CA2"/>
      <w:lang w:val="en-US"/>
    </w:rPr>
  </w:style>
  <w:style w:customStyle="1" w:styleId="Bullet" w:type="numbering">
    <w:name w:val="Bullet"/>
    <w:pPr>
      <w:numPr>
        <w:numId w:val="1"/>
      </w:numPr>
    </w:pPr>
  </w:style>
  <w:style w:styleId="UnresolvedMention" w:type="character">
    <w:name w:val="Unresolved Mention"/>
    <w:basedOn w:val="DefaultParagraphFont"/>
    <w:uiPriority w:val="99"/>
    <w:semiHidden/>
    <w:unhideWhenUsed/>
    <w:rsid w:val="00DB5CD8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7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95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14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27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00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3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62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13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65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96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21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9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597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11" Target="footer1.xml" Type="http://schemas.openxmlformats.org/officeDocument/2006/relationships/footer" /><Relationship Id="rId10" Target="header1.xml" Type="http://schemas.openxmlformats.org/officeDocument/2006/relationships/header" /><Relationship Id="rId9" Target="media/image3.sv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01_BoldType_Letter">
  <a:themeElements>
    <a:clrScheme name="01_BoldType_Letter">
      <a:dk1>
        <a:srgbClr val="000000"/>
      </a:dk1>
      <a:lt1>
        <a:srgbClr val="FFFFFF"/>
      </a:lt1>
      <a:dk2>
        <a:srgbClr val="444444"/>
      </a:dk2>
      <a:lt2>
        <a:srgbClr val="89847F"/>
      </a:lt2>
      <a:accent1>
        <a:srgbClr val="41BCEB"/>
      </a:accent1>
      <a:accent2>
        <a:srgbClr val="85CC82"/>
      </a:accent2>
      <a:accent3>
        <a:srgbClr val="FF9E41"/>
      </a:accent3>
      <a:accent4>
        <a:srgbClr val="FF5545"/>
      </a:accent4>
      <a:accent5>
        <a:srgbClr val="F16CB6"/>
      </a:accent5>
      <a:accent6>
        <a:srgbClr val="5862C2"/>
      </a:accent6>
      <a:hlink>
        <a:srgbClr val="0000FF"/>
      </a:hlink>
      <a:folHlink>
        <a:srgbClr val="FF00FF"/>
      </a:folHlink>
    </a:clrScheme>
    <a:fontScheme name="01_BoldType_Letter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01_BoldType_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>
            <a:hueOff val="255805"/>
            <a:lumOff val="-19001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232323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Letter template.dotx</Template>
  <TotalTime>0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2025-11-04T05:15:00Z</dcterms:created>
  <dcterms:modified xsi:type="dcterms:W3CDTF">2025-11-04T05:15:00Z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